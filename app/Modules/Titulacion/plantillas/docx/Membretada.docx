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8CE47" w14:textId="77777777" w:rsidR="00F53182" w:rsidRPr="00F53182" w:rsidRDefault="00F53182" w:rsidP="00F53182">
      <w:pPr>
        <w:spacing w:after="160" w:line="278" w:lineRule="auto"/>
        <w:jc w:val="right"/>
        <w:rPr>
          <w:rFonts w:ascii="DM Sans" w:eastAsia="Times New Roman" w:hAnsi="DM Sans" w:cs="Arial"/>
          <w:kern w:val="2"/>
        </w:rPr>
      </w:pPr>
    </w:p>
    <w:p w14:paraId="232912CD" w14:textId="77777777" w:rsidR="0012348E" w:rsidRPr="00CD2944" w:rsidRDefault="0012348E" w:rsidP="006375AC">
      <w:pPr>
        <w:rPr>
          <w:rFonts w:ascii="DM Sans" w:hAnsi="DM Sans"/>
          <w:b/>
          <w:sz w:val="22"/>
          <w:szCs w:val="22"/>
          <w:lang w:val="es-ES"/>
        </w:rPr>
      </w:pPr>
    </w:p>
    <w:sectPr w:rsidR="0012348E" w:rsidRPr="00CD2944" w:rsidSect="004B3B57">
      <w:headerReference w:type="default" r:id="rId6"/>
      <w:footerReference w:type="default" r:id="rId7"/>
      <w:pgSz w:w="12240" w:h="15840"/>
      <w:pgMar w:top="2268" w:right="1701" w:bottom="1701" w:left="170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9760D" w14:textId="77777777" w:rsidR="00953746" w:rsidRDefault="00953746" w:rsidP="00731B5F">
      <w:r>
        <w:separator/>
      </w:r>
    </w:p>
  </w:endnote>
  <w:endnote w:type="continuationSeparator" w:id="0">
    <w:p w14:paraId="17D96507" w14:textId="77777777" w:rsidR="00953746" w:rsidRDefault="00953746" w:rsidP="0073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ans">
    <w:altName w:val="Times New Roman"/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DC68" w14:textId="77777777" w:rsidR="00CD2944" w:rsidRDefault="004E7220">
    <w:pPr>
      <w:pStyle w:val="Piedepgina"/>
      <w:rPr>
        <w:rFonts w:ascii="DM Sans" w:hAnsi="DM Sans"/>
        <w:b/>
        <w:color w:val="808080" w:themeColor="background1" w:themeShade="80"/>
        <w:lang w:val="es-ES"/>
      </w:rPr>
    </w:pPr>
    <w:r>
      <w:rPr>
        <w:rFonts w:ascii="DM Sans" w:hAnsi="DM Sans"/>
        <w:b/>
        <w:color w:val="808080" w:themeColor="background1" w:themeShade="80"/>
        <w:lang w:val="es-ES"/>
      </w:rPr>
      <w:t>Facultad de Ingeniería</w:t>
    </w:r>
  </w:p>
  <w:p w14:paraId="021F28D3" w14:textId="77777777" w:rsidR="004B3B57" w:rsidRPr="004B3B57" w:rsidRDefault="004E7220">
    <w:pPr>
      <w:pStyle w:val="Piedepgina"/>
      <w:rPr>
        <w:rFonts w:ascii="DM Sans" w:hAnsi="DM Sans"/>
        <w:color w:val="808080" w:themeColor="background1" w:themeShade="80"/>
        <w:sz w:val="18"/>
        <w:szCs w:val="18"/>
        <w:lang w:val="es-ES"/>
      </w:rPr>
    </w:pPr>
    <w:r>
      <w:rPr>
        <w:rFonts w:ascii="DM Sans" w:hAnsi="DM Sans"/>
        <w:color w:val="808080" w:themeColor="background1" w:themeShade="80"/>
        <w:sz w:val="18"/>
        <w:szCs w:val="18"/>
        <w:lang w:val="es-ES"/>
      </w:rPr>
      <w:t>Cerro de Coatepec S/N, Ciudad Universitaria; Toluca México</w:t>
    </w:r>
  </w:p>
  <w:p w14:paraId="006DCC1F" w14:textId="77777777" w:rsidR="004B3B57" w:rsidRPr="004B3B57" w:rsidRDefault="004B3B57">
    <w:pPr>
      <w:pStyle w:val="Piedepgina"/>
      <w:rPr>
        <w:rFonts w:ascii="DM Sans" w:hAnsi="DM Sans"/>
        <w:color w:val="808080" w:themeColor="background1" w:themeShade="80"/>
        <w:sz w:val="18"/>
        <w:szCs w:val="18"/>
        <w:lang w:val="es-ES"/>
      </w:rPr>
    </w:pPr>
    <w:r w:rsidRPr="004B3B57">
      <w:rPr>
        <w:rFonts w:ascii="DM Sans" w:hAnsi="DM Sans"/>
        <w:color w:val="808080" w:themeColor="background1" w:themeShade="80"/>
        <w:sz w:val="18"/>
        <w:szCs w:val="18"/>
        <w:lang w:val="es-ES"/>
      </w:rPr>
      <w:t>Tel</w:t>
    </w:r>
    <w:r w:rsidR="004E7220">
      <w:rPr>
        <w:rFonts w:ascii="DM Sans" w:hAnsi="DM Sans"/>
        <w:color w:val="808080" w:themeColor="background1" w:themeShade="80"/>
        <w:sz w:val="18"/>
        <w:szCs w:val="18"/>
        <w:lang w:val="es-ES"/>
      </w:rPr>
      <w:t>: (722) 214 0855 / 215 1351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A637" w14:textId="77777777" w:rsidR="00953746" w:rsidRDefault="00953746" w:rsidP="00731B5F">
      <w:r>
        <w:separator/>
      </w:r>
    </w:p>
  </w:footnote>
  <w:footnote w:type="continuationSeparator" w:id="0">
    <w:p w14:paraId="051386DD" w14:textId="77777777" w:rsidR="00953746" w:rsidRDefault="00953746" w:rsidP="00731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C6944" w14:textId="77777777" w:rsidR="00731B5F" w:rsidRDefault="00731B5F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A9A5AC" wp14:editId="07777777">
          <wp:simplePos x="0" y="0"/>
          <wp:positionH relativeFrom="column">
            <wp:posOffset>-1062718</wp:posOffset>
          </wp:positionH>
          <wp:positionV relativeFrom="paragraph">
            <wp:posOffset>-440871</wp:posOffset>
          </wp:positionV>
          <wp:extent cx="7772400" cy="100584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eada TC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237" cy="100594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0C"/>
    <w:rsid w:val="00077CCB"/>
    <w:rsid w:val="000F46D1"/>
    <w:rsid w:val="00107BFD"/>
    <w:rsid w:val="0012348E"/>
    <w:rsid w:val="001E5AEC"/>
    <w:rsid w:val="00290DC5"/>
    <w:rsid w:val="002D2B0A"/>
    <w:rsid w:val="004B3B57"/>
    <w:rsid w:val="004E7220"/>
    <w:rsid w:val="0056770C"/>
    <w:rsid w:val="005A6AB4"/>
    <w:rsid w:val="006203EA"/>
    <w:rsid w:val="006375AC"/>
    <w:rsid w:val="006658DC"/>
    <w:rsid w:val="006D67FC"/>
    <w:rsid w:val="00731B5F"/>
    <w:rsid w:val="00953746"/>
    <w:rsid w:val="009D7865"/>
    <w:rsid w:val="00A07099"/>
    <w:rsid w:val="00A6118E"/>
    <w:rsid w:val="00AB7ACC"/>
    <w:rsid w:val="00AD3B14"/>
    <w:rsid w:val="00AE6245"/>
    <w:rsid w:val="00B620AE"/>
    <w:rsid w:val="00BD21E3"/>
    <w:rsid w:val="00C06535"/>
    <w:rsid w:val="00CD2944"/>
    <w:rsid w:val="00D01079"/>
    <w:rsid w:val="00E73C29"/>
    <w:rsid w:val="00EF6A48"/>
    <w:rsid w:val="00F53182"/>
    <w:rsid w:val="00FA602E"/>
    <w:rsid w:val="0D9FB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149C4"/>
  <w15:chartTrackingRefBased/>
  <w15:docId w15:val="{FD42A2ED-C8DF-4EDB-9F11-453D4238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1B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31B5F"/>
  </w:style>
  <w:style w:type="paragraph" w:styleId="Piedepgina">
    <w:name w:val="footer"/>
    <w:basedOn w:val="Normal"/>
    <w:link w:val="PiedepginaCar"/>
    <w:uiPriority w:val="99"/>
    <w:unhideWhenUsed/>
    <w:rsid w:val="00731B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31B5F"/>
  </w:style>
  <w:style w:type="paragraph" w:styleId="Textoindependiente">
    <w:name w:val="Body Text"/>
    <w:basedOn w:val="Normal"/>
    <w:link w:val="TextoindependienteCar"/>
    <w:uiPriority w:val="99"/>
    <w:unhideWhenUsed/>
    <w:rsid w:val="00F53182"/>
    <w:pPr>
      <w:spacing w:after="120"/>
      <w:jc w:val="right"/>
    </w:pPr>
    <w:rPr>
      <w:rFonts w:eastAsia="Times New Roman" w:cs="Times New Roman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3182"/>
    <w:rPr>
      <w:rFonts w:eastAsia="Times New Roman" w:cs="Times New Roman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igi\Documents\Custom%20Office%20Templates\OficioSubdireccionAdministrativ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OficioSubdireccionAdministrativa.dotx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Salas</dc:creator>
  <cp:keywords/>
  <dc:description/>
  <cp:lastModifiedBy>Javier Salas Garcia</cp:lastModifiedBy>
  <cp:revision>1</cp:revision>
  <cp:lastPrinted>2026-09-02T15:34:00Z</cp:lastPrinted>
  <dcterms:created xsi:type="dcterms:W3CDTF">2026-10-18T05:29:00Z</dcterms:created>
  <dcterms:modified xsi:type="dcterms:W3CDTF">2026-10-18T05:30:00Z</dcterms:modified>
</cp:coreProperties>
</file>